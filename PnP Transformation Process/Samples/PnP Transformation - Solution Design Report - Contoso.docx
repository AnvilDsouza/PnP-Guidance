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02EE2" w:rsidRDefault="00702EE2"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02EE2" w:rsidRDefault="00702EE2"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702EE2">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DC68CC">
            <w:rPr>
              <w:noProof/>
            </w:rPr>
            <w:t>2-Jun-15</w:t>
          </w:r>
          <w:r w:rsidRPr="001E31C1">
            <w:fldChar w:fldCharType="end"/>
          </w:r>
        </w:p>
        <w:p w14:paraId="078D796A" w14:textId="2876D7E1"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38B6EB40" w:rsidR="00342676" w:rsidRPr="001E31C1" w:rsidRDefault="002C4CB7">
              <w:pPr>
                <w:rPr>
                  <w:rStyle w:val="Strong"/>
                </w:rPr>
              </w:pPr>
              <w:r>
                <w:rPr>
                  <w:rStyle w:val="Strong"/>
                  <w:lang w:val="en-NZ"/>
                </w:rPr>
                <w:t xml:space="preserve">Pavel </w:t>
              </w:r>
              <w:proofErr w:type="spellStart"/>
              <w:r>
                <w:rPr>
                  <w:rStyle w:val="Strong"/>
                  <w:lang w:val="en-NZ"/>
                </w:rPr>
                <w:t>Bansky</w:t>
              </w:r>
              <w:proofErr w:type="spellEnd"/>
            </w:p>
          </w:sdtContent>
        </w:sdt>
        <w:p w14:paraId="078D796E" w14:textId="44CFE76C" w:rsidR="00342676" w:rsidRPr="001E31C1" w:rsidRDefault="00702EE2">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702EE2">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702EE2">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702EE2">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702EE2">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702EE2">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702EE2">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702EE2">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702E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702EE2">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702EE2">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702EE2">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702EE2">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702EE2">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702EE2">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702EE2">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702EE2">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702EE2">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702EE2">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702EE2">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702EE2">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702EE2"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t>
      </w:r>
      <w:proofErr w:type="gramStart"/>
      <w:r>
        <w:t xml:space="preserve">will be </w:t>
      </w:r>
      <w:r w:rsidR="00BE22B2">
        <w:t>allowed</w:t>
      </w:r>
      <w:proofErr w:type="gramEnd"/>
      <w:r w:rsidR="00BE22B2">
        <w:t xml:space="preserve">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14926531" w:rsidR="003356FF" w:rsidRDefault="003356FF" w:rsidP="003356FF">
      <w:r>
        <w:t>Foll</w:t>
      </w:r>
      <w:r w:rsidR="00BE22B2">
        <w:t>owing table lists the solutions</w:t>
      </w:r>
      <w:r>
        <w:t xml:space="preserve"> </w:t>
      </w:r>
      <w:r w:rsidR="00BE22B2">
        <w:t xml:space="preserve">to </w:t>
      </w:r>
      <w:proofErr w:type="gramStart"/>
      <w:r>
        <w:t xml:space="preserve">be </w:t>
      </w:r>
      <w:r w:rsidR="004C3F5E">
        <w:t>transformed</w:t>
      </w:r>
      <w:proofErr w:type="gramEnd"/>
      <w:r w:rsidR="004C3F5E">
        <w:t xml:space="preserve"> to the </w:t>
      </w:r>
      <w:r w:rsidR="00411190">
        <w:t>Office 365</w:t>
      </w:r>
      <w:r>
        <w:t xml:space="preserve"> platform. </w:t>
      </w:r>
      <w:proofErr w:type="gramStart"/>
      <w:r w:rsidR="004C3F5E">
        <w:t>Other solutions will be retired and replaced using out of the box capabilities.</w:t>
      </w:r>
      <w:proofErr w:type="gramEnd"/>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t>
            </w:r>
            <w:proofErr w:type="gramStart"/>
            <w:r>
              <w:t xml:space="preserve">will </w:t>
            </w:r>
            <w:r w:rsidR="00F95780">
              <w:t xml:space="preserve">be </w:t>
            </w:r>
            <w:r>
              <w:t>completely recreated</w:t>
            </w:r>
            <w:proofErr w:type="gramEnd"/>
            <w:r>
              <w:t xml:space="preserve"> to align with recommendations.</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DF6733B"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and map them on Bing Maps</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t>
            </w:r>
            <w:proofErr w:type="gramStart"/>
            <w:r>
              <w:t xml:space="preserve">will be </w:t>
            </w:r>
            <w:r w:rsidR="00F8601A">
              <w:t>replaced</w:t>
            </w:r>
            <w:proofErr w:type="gramEnd"/>
            <w:r w:rsidR="00F8601A">
              <w:t xml:space="preserve">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t>
      </w:r>
      <w:proofErr w:type="gramStart"/>
      <w:r>
        <w:t>will be built</w:t>
      </w:r>
      <w:proofErr w:type="gramEnd"/>
      <w:r>
        <w:t xml:space="preserve"> using agreed app model </w:t>
      </w:r>
      <w:r w:rsidR="00CA294C">
        <w:t>standards</w:t>
      </w:r>
      <w:r w:rsidR="00656F5F">
        <w:t>. The process</w:t>
      </w:r>
      <w:r w:rsidR="00CA294C">
        <w:t xml:space="preserve"> </w:t>
      </w:r>
      <w:proofErr w:type="gramStart"/>
      <w:r>
        <w:t>will be documented</w:t>
      </w:r>
      <w:proofErr w:type="gramEnd"/>
      <w:r>
        <w:t xml:space="preserve"> for </w:t>
      </w:r>
      <w:r w:rsidR="00656F5F">
        <w:t>Contoso</w:t>
      </w:r>
      <w:r>
        <w:t xml:space="preserve">. These standards </w:t>
      </w:r>
      <w:proofErr w:type="gramStart"/>
      <w:r w:rsidR="00CA294C">
        <w:t>are</w:t>
      </w:r>
      <w:r>
        <w:t xml:space="preserve"> categorized</w:t>
      </w:r>
      <w:proofErr w:type="gramEnd"/>
      <w:r>
        <w:t xml:space="preserve">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w:t>
      </w:r>
      <w:proofErr w:type="spellStart"/>
      <w:r w:rsidR="003E6EE2">
        <w:t>multi tenant</w:t>
      </w:r>
      <w:proofErr w:type="spellEnd"/>
      <w:r w:rsidR="003E6EE2">
        <w:t xml:space="preserve"> </w:t>
      </w:r>
      <w:proofErr w:type="gramStart"/>
      <w:r w:rsidR="003E6EE2">
        <w:t xml:space="preserve">platform </w:t>
      </w:r>
      <w:r>
        <w:t>.</w:t>
      </w:r>
      <w:proofErr w:type="gramEnd"/>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 xml:space="preserve">that </w:t>
      </w:r>
      <w:proofErr w:type="gramStart"/>
      <w:r w:rsidR="002C4CB7">
        <w:t>were</w:t>
      </w:r>
      <w:r w:rsidR="004C3F5E">
        <w:t xml:space="preserve"> analyzed</w:t>
      </w:r>
      <w:proofErr w:type="gramEnd"/>
      <w:r w:rsidR="004C3F5E">
        <w:t xml:space="preserve"> as part of the assessment phase. Specific action plan </w:t>
      </w:r>
      <w:proofErr w:type="gramStart"/>
      <w:r w:rsidR="004C3F5E">
        <w:t>has been defined</w:t>
      </w:r>
      <w:proofErr w:type="gramEnd"/>
      <w:r w:rsidR="004C3F5E">
        <w:t xml:space="preserve"> for each of the solutions. </w:t>
      </w:r>
      <w:r w:rsidR="002C4CB7">
        <w:t>A</w:t>
      </w:r>
      <w:r w:rsidR="004C3F5E">
        <w:t xml:space="preserve"> detailed description of the required steps </w:t>
      </w:r>
      <w:proofErr w:type="gramStart"/>
      <w:r w:rsidR="004C3F5E">
        <w:t xml:space="preserve">is </w:t>
      </w:r>
      <w:r w:rsidR="002C4CB7">
        <w:t>provided</w:t>
      </w:r>
      <w:proofErr w:type="gramEnd"/>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proofErr w:type="spellStart"/>
            <w:r w:rsidRPr="006643D3">
              <w:rPr>
                <w:sz w:val="16"/>
              </w:rPr>
              <w:t>contoso.sharepoint.</w:t>
            </w:r>
            <w:r w:rsidR="00FB72A5">
              <w:rPr>
                <w:sz w:val="16"/>
              </w:rPr>
              <w:t>safety</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7D3A58EA"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t>
            </w:r>
            <w:proofErr w:type="gramStart"/>
            <w:r w:rsidRPr="001E31C1">
              <w:rPr>
                <w:sz w:val="16"/>
              </w:rPr>
              <w:t xml:space="preserve">will be </w:t>
            </w:r>
            <w:r>
              <w:rPr>
                <w:sz w:val="16"/>
              </w:rPr>
              <w:t>adopted</w:t>
            </w:r>
            <w:proofErr w:type="gramEnd"/>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lastRenderedPageBreak/>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t>
            </w:r>
            <w:proofErr w:type="gramStart"/>
            <w:r w:rsidRPr="001E31C1">
              <w:rPr>
                <w:sz w:val="16"/>
              </w:rPr>
              <w:t xml:space="preserve">will be </w:t>
            </w:r>
            <w:r>
              <w:rPr>
                <w:sz w:val="16"/>
              </w:rPr>
              <w:t>adopted</w:t>
            </w:r>
            <w:proofErr w:type="gramEnd"/>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F48177D" w:rsidR="00F8601A" w:rsidRPr="001E31C1" w:rsidRDefault="008740D8" w:rsidP="008740D8">
            <w:pPr>
              <w:rPr>
                <w:sz w:val="16"/>
              </w:rPr>
            </w:pPr>
            <w:r>
              <w:rPr>
                <w:sz w:val="16"/>
              </w:rPr>
              <w:t xml:space="preserve">Contoso has agreed to stay with the features that </w:t>
            </w:r>
            <w:proofErr w:type="gramStart"/>
            <w:r>
              <w:rPr>
                <w:sz w:val="16"/>
              </w:rPr>
              <w:t xml:space="preserve">can </w:t>
            </w:r>
            <w:r w:rsidR="00F8601A">
              <w:rPr>
                <w:sz w:val="16"/>
              </w:rPr>
              <w:t>be offered</w:t>
            </w:r>
            <w:proofErr w:type="gramEnd"/>
            <w:r w:rsidR="00F8601A">
              <w:rPr>
                <w:sz w:val="16"/>
              </w:rPr>
              <w:t xml:space="preserve"> using the 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4840C395"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xml:space="preserve">. The same </w:t>
      </w:r>
      <w:proofErr w:type="gramStart"/>
      <w:r w:rsidR="00245BA6">
        <w:t>was</w:t>
      </w:r>
      <w:r>
        <w:t xml:space="preserve"> reviewed</w:t>
      </w:r>
      <w:proofErr w:type="gramEnd"/>
      <w:r>
        <w:t xml:space="preserve">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w:t>
      </w:r>
      <w:proofErr w:type="gramStart"/>
      <w:r>
        <w:t>impact on</w:t>
      </w:r>
      <w:proofErr w:type="gramEnd"/>
      <w:r>
        <w:t xml:space="preserve">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w:t>
      </w:r>
      <w:proofErr w:type="gramStart"/>
      <w:r>
        <w:t>level</w:t>
      </w:r>
      <w:proofErr w:type="gramEnd"/>
      <w:r>
        <w:t xml:space="preserve"> there are two main approaches, with multiple variations. Users </w:t>
      </w:r>
      <w:proofErr w:type="gramStart"/>
      <w:r>
        <w:t>are either routed</w:t>
      </w:r>
      <w:proofErr w:type="gramEnd"/>
      <w:r>
        <w:t xml:space="preserve"> to the </w:t>
      </w:r>
      <w:r w:rsidR="00411190">
        <w:t>Office 365</w:t>
      </w:r>
      <w:r>
        <w:t xml:space="preserve"> platform cross Internet or through MPLS link with corporate network. </w:t>
      </w:r>
    </w:p>
    <w:p w14:paraId="087A6E31" w14:textId="7DC295E8" w:rsidR="005F4FEE" w:rsidRDefault="005F4FEE" w:rsidP="00E82884">
      <w:r>
        <w:t xml:space="preserve">Recommendation is to use the </w:t>
      </w:r>
      <w:proofErr w:type="gramStart"/>
      <w:r>
        <w:t>cross internet design model</w:t>
      </w:r>
      <w:proofErr w:type="gramEnd"/>
      <w:r>
        <w:t xml:space="preserve"> to gain maximum value for the service. This will ensure that also different </w:t>
      </w:r>
      <w:proofErr w:type="gramStart"/>
      <w:r>
        <w:t>devices which might not be in the corporate network</w:t>
      </w:r>
      <w:proofErr w:type="gramEnd"/>
      <w:r>
        <w:t xml:space="preserve">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w:t>
      </w:r>
      <w:proofErr w:type="gramStart"/>
      <w:r>
        <w:t xml:space="preserve">and </w:t>
      </w:r>
      <w:r w:rsidR="00D2034D">
        <w:t>also</w:t>
      </w:r>
      <w:proofErr w:type="gramEnd"/>
      <w:r w:rsidR="00D2034D">
        <w:t xml:space="preserve">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w:t>
      </w:r>
      <w:proofErr w:type="gramStart"/>
      <w:r>
        <w:t>should be considered</w:t>
      </w:r>
      <w:proofErr w:type="gramEnd"/>
      <w:r>
        <w:t xml:space="preserve">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 xml:space="preserve">Native apps from different platforms (IPad, Android, </w:t>
      </w:r>
      <w:proofErr w:type="gramStart"/>
      <w:r>
        <w:t>Windows</w:t>
      </w:r>
      <w:proofErr w:type="gramEnd"/>
      <w:r>
        <w:t xml:space="preserve">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 xml:space="preserve">This is the recommended option where the traffic </w:t>
      </w:r>
      <w:proofErr w:type="gramStart"/>
      <w:r>
        <w:t>is routed</w:t>
      </w:r>
      <w:proofErr w:type="gramEnd"/>
      <w:r>
        <w:t xml:space="preserve"> cross internet to Office 365. This provides the most flexible environment for difference devices, regardless of their location, meaning that all the native apps and services </w:t>
      </w:r>
      <w:proofErr w:type="gramStart"/>
      <w:r>
        <w:t>are fully supported</w:t>
      </w:r>
      <w:proofErr w:type="gramEnd"/>
      <w:r>
        <w:t xml:space="preserve"> with any device. Model also ensures the recommended way to utilize Microsoft Azure as the hosting platform for </w:t>
      </w:r>
      <w:proofErr w:type="gramStart"/>
      <w:r>
        <w:t>provider hosted</w:t>
      </w:r>
      <w:proofErr w:type="gramEnd"/>
      <w:r>
        <w:t xml:space="preserve">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xml:space="preserve">, FAAS </w:t>
      </w:r>
      <w:proofErr w:type="gramStart"/>
      <w:r>
        <w:t>will be used</w:t>
      </w:r>
      <w:proofErr w:type="gramEnd"/>
      <w:r>
        <w:t xml:space="preserve">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 xml:space="preserve">Traffic from users in the corporate network </w:t>
      </w:r>
      <w:proofErr w:type="gramStart"/>
      <w:r>
        <w:t>is routed</w:t>
      </w:r>
      <w:proofErr w:type="gramEnd"/>
      <w:r>
        <w:t xml:space="preserve">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 xml:space="preserve">Provider hosted environment in Microsoft Azure </w:t>
      </w:r>
      <w:proofErr w:type="spellStart"/>
      <w:r>
        <w:t>PaaS</w:t>
      </w:r>
      <w:proofErr w:type="spellEnd"/>
      <w:r>
        <w:t xml:space="preserve"> platform for difference apps and other customizations</w:t>
      </w:r>
      <w:r w:rsidR="00827CFB">
        <w:t xml:space="preserve">. Access </w:t>
      </w:r>
      <w:proofErr w:type="gramStart"/>
      <w:r w:rsidR="00827CFB">
        <w:t>is commonly secu</w:t>
      </w:r>
      <w:r w:rsidR="00DA2B0C">
        <w:t>r</w:t>
      </w:r>
      <w:r w:rsidR="00827CFB">
        <w:t>ed</w:t>
      </w:r>
      <w:proofErr w:type="gramEnd"/>
      <w:r w:rsidR="00827CFB">
        <w:t xml:space="preserve"> with the </w:t>
      </w:r>
      <w:proofErr w:type="spellStart"/>
      <w:r w:rsidR="00827CFB">
        <w:t>oAuth</w:t>
      </w:r>
      <w:proofErr w:type="spellEnd"/>
      <w:r w:rsidR="00827CFB">
        <w:t xml:space="preserve">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w:t>
      </w:r>
      <w:proofErr w:type="spellStart"/>
      <w:r>
        <w:t>oAuth</w:t>
      </w:r>
      <w:proofErr w:type="spellEnd"/>
      <w:r>
        <w:t xml:space="preserve">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w:t>
      </w:r>
      <w:proofErr w:type="gramStart"/>
      <w:r w:rsidR="00A737A0">
        <w:t>can be also secured</w:t>
      </w:r>
      <w:proofErr w:type="gramEnd"/>
      <w:r w:rsidR="00A737A0">
        <w:t xml:space="preserve">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 xml:space="preserve">All Azure traffic </w:t>
      </w:r>
      <w:proofErr w:type="gramStart"/>
      <w:r>
        <w:t>is routed</w:t>
      </w:r>
      <w:proofErr w:type="gramEnd"/>
      <w:r>
        <w:t xml:space="preserve">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 xml:space="preserve">Office 365. This traffic </w:t>
      </w:r>
      <w:proofErr w:type="gramStart"/>
      <w:r w:rsidR="00326E13">
        <w:t>is either routed</w:t>
      </w:r>
      <w:proofErr w:type="gramEnd"/>
      <w:r w:rsidR="00326E13">
        <w:t xml:space="preserve"> from the Azure through on-premises network or by using selective Internet traffic between Azure and Office 365. This selective internet traffic option between Office 365 and Azure </w:t>
      </w:r>
      <w:proofErr w:type="gramStart"/>
      <w:r w:rsidR="00326E13">
        <w:t>is only supported</w:t>
      </w:r>
      <w:proofErr w:type="gramEnd"/>
      <w:r w:rsidR="00326E13">
        <w:t xml:space="preserve">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w:t>
      </w:r>
      <w:proofErr w:type="gramStart"/>
      <w:r>
        <w:t>to use</w:t>
      </w:r>
      <w:proofErr w:type="gramEnd"/>
      <w:r>
        <w:t xml:space="preserv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w:t>
      </w:r>
      <w:proofErr w:type="gramStart"/>
      <w:r>
        <w:t>is needed</w:t>
      </w:r>
      <w:proofErr w:type="gramEnd"/>
      <w:r>
        <w:t xml:space="preserve"> if cross Internet access to Office 365 is not allowed. These services can be also hosted in some IAAS provider as long as the machines are either explicitly part of the corporate network or there </w:t>
      </w:r>
      <w:proofErr w:type="gramStart"/>
      <w:r>
        <w:t>is existing</w:t>
      </w:r>
      <w:proofErr w:type="gramEnd"/>
      <w:r>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w:t>
      </w:r>
      <w:proofErr w:type="gramStart"/>
      <w:r>
        <w:t>It’s</w:t>
      </w:r>
      <w:proofErr w:type="gramEnd"/>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 xml:space="preserve">Azure web sites not have static IP addresses for outbound </w:t>
      </w:r>
      <w:proofErr w:type="gramStart"/>
      <w:r w:rsidRPr="00C578E2">
        <w:t>traffic</w:t>
      </w:r>
      <w:r>
        <w:t xml:space="preserve"> which</w:t>
      </w:r>
      <w:proofErr w:type="gramEnd"/>
      <w:r>
        <w:t xml:space="preserve">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t>
      </w:r>
      <w:proofErr w:type="gramStart"/>
      <w:r w:rsidR="004B0CD2">
        <w:t>will be replaced with</w:t>
      </w:r>
      <w:proofErr w:type="gramEnd"/>
      <w:r w:rsidR="004B0CD2">
        <w:t xml:space="preserve">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proofErr w:type="gramStart"/>
      <w:r w:rsidR="004476F2">
        <w:t>has been authenticated</w:t>
      </w:r>
      <w:proofErr w:type="gramEnd"/>
      <w:r w:rsidR="004476F2">
        <w:t>, actual customizations will work seamlessly regardless on how the user was authenticated.</w:t>
      </w:r>
    </w:p>
    <w:p w14:paraId="0A27864A" w14:textId="2F640E28" w:rsidR="004476F2" w:rsidRDefault="004476F2" w:rsidP="004B0CD2">
      <w:r>
        <w:t xml:space="preserve">Different options introduced in following chapters </w:t>
      </w:r>
      <w:proofErr w:type="gramStart"/>
      <w:r>
        <w:t>can be combined</w:t>
      </w:r>
      <w:proofErr w:type="gramEnd"/>
      <w:r>
        <w:t xml:space="preserve">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w:t>
      </w:r>
      <w:proofErr w:type="gramStart"/>
      <w:r w:rsidR="00367EED">
        <w:t>be created</w:t>
      </w:r>
      <w:proofErr w:type="gramEnd"/>
      <w:r w:rsidR="00367EED">
        <w:t xml:space="preserve"> as identities to the on-premises AD or directly to Azure AD. </w:t>
      </w:r>
    </w:p>
    <w:p w14:paraId="55C6FF09" w14:textId="3C805607" w:rsidR="004B0CD2" w:rsidRDefault="004476F2" w:rsidP="004B0CD2">
      <w:r>
        <w:t xml:space="preserve">Advantages of this transformation is that the AD groups </w:t>
      </w:r>
      <w:proofErr w:type="gramStart"/>
      <w:r>
        <w:t>can be used</w:t>
      </w:r>
      <w:proofErr w:type="gramEnd"/>
      <w:r>
        <w:t xml:space="preserve"> to manage permissions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1B17A40A" w:rsidR="004476F2" w:rsidRDefault="004476F2" w:rsidP="004B0CD2">
      <w:r>
        <w:t xml:space="preserve">This pattern </w:t>
      </w:r>
      <w:proofErr w:type="gramStart"/>
      <w:r>
        <w:t>has not been verified</w:t>
      </w:r>
      <w:proofErr w:type="gramEnd"/>
      <w:r>
        <w:t xml:space="preserve">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w:t>
      </w:r>
      <w:proofErr w:type="gramStart"/>
      <w:r>
        <w:t>can be configured</w:t>
      </w:r>
      <w:proofErr w:type="gramEnd"/>
      <w:r>
        <w:t xml:space="preserve"> in the SharePoint online side and they are exposed as resolved identities through people picker. </w:t>
      </w:r>
    </w:p>
    <w:p w14:paraId="5826B949" w14:textId="734AF384" w:rsidR="000B1B82" w:rsidRDefault="000B1B82" w:rsidP="004B0CD2">
      <w:r>
        <w:t xml:space="preserve">When users are authenticating towards Office 365, they can be given access to specific resources based on </w:t>
      </w:r>
      <w:proofErr w:type="gramStart"/>
      <w:r>
        <w:t>claim which</w:t>
      </w:r>
      <w:proofErr w:type="gramEnd"/>
      <w:r>
        <w:t xml:space="preserve"> is augmented to user session. User does not need to have identity in the customer Azure AD to be able to gain access to assets.</w:t>
      </w:r>
    </w:p>
    <w:p w14:paraId="191BAAFD" w14:textId="535BCCD4" w:rsidR="000B1B82" w:rsidRDefault="000B1B82" w:rsidP="004B0CD2">
      <w:r>
        <w:t xml:space="preserve">Scenarios where this approach </w:t>
      </w:r>
      <w:proofErr w:type="gramStart"/>
      <w:r>
        <w:t>could be taken</w:t>
      </w:r>
      <w:proofErr w:type="gramEnd"/>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 xml:space="preserve">This model gives opportunity to assign group based access to the SharePoint online assets by using groups from other companies Azure AD. This gives opportunity </w:t>
      </w:r>
      <w:proofErr w:type="gramStart"/>
      <w:r>
        <w:t>to directly assign</w:t>
      </w:r>
      <w:proofErr w:type="gramEnd"/>
      <w:r>
        <w:t xml:space="preserve"> permissions using existing groups and authorization from partner Azure AD. Trust </w:t>
      </w:r>
      <w:proofErr w:type="gramStart"/>
      <w:r>
        <w:t>can be specifically established</w:t>
      </w:r>
      <w:proofErr w:type="gramEnd"/>
      <w:r>
        <w:t xml:space="preserve">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3F2F71F8" w:rsidR="003A577B" w:rsidRDefault="00C81243" w:rsidP="00261FF0">
      <w:r>
        <w:t xml:space="preserve">Provides </w:t>
      </w:r>
      <w:r w:rsidR="003C053B">
        <w:t>consistent</w:t>
      </w:r>
      <w:r>
        <w:t xml:space="preserve"> branding using custom master page, which </w:t>
      </w:r>
      <w:proofErr w:type="gramStart"/>
      <w:r>
        <w:t>is applied</w:t>
      </w:r>
      <w:proofErr w:type="gramEnd"/>
      <w:r>
        <w:t xml:space="preserve"> to each site type when they are created. Currently implemented using feature stapling technique in farm scope, which </w:t>
      </w:r>
      <w:proofErr w:type="gramStart"/>
      <w:r>
        <w:t>cannot be achieved</w:t>
      </w:r>
      <w:proofErr w:type="gramEnd"/>
      <w:r>
        <w:t xml:space="preserve"> in the </w:t>
      </w:r>
      <w:r w:rsidR="00411190">
        <w:t>Office 365</w:t>
      </w:r>
      <w:r>
        <w:t xml:space="preserve"> platform.</w:t>
      </w:r>
    </w:p>
    <w:p w14:paraId="4DF814DA" w14:textId="09DCE213" w:rsidR="00C81243" w:rsidRDefault="00C81243" w:rsidP="00261FF0">
      <w:r>
        <w:t xml:space="preserve">Following picture </w:t>
      </w:r>
      <w:proofErr w:type="gramStart"/>
      <w:r>
        <w:t>shows</w:t>
      </w:r>
      <w:proofErr w:type="gramEnd"/>
      <w:r>
        <w:t xml:space="preserve">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t>
      </w:r>
      <w:proofErr w:type="gramStart"/>
      <w:r>
        <w:t>will be completely changed</w:t>
      </w:r>
      <w:proofErr w:type="gramEnd"/>
      <w:r>
        <w:t xml:space="preserve">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w:t>
      </w:r>
      <w:proofErr w:type="gramStart"/>
      <w:r>
        <w:t>updates which</w:t>
      </w:r>
      <w:proofErr w:type="gramEnd"/>
      <w:r>
        <w:t xml:space="preserve">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 xml:space="preserve">Implementation </w:t>
      </w:r>
      <w:proofErr w:type="gramStart"/>
      <w:r>
        <w:t>will be updated to be based</w:t>
      </w:r>
      <w:proofErr w:type="gramEnd"/>
      <w:r>
        <w:t xml:space="preserve"> on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 xml:space="preserve">Following picture shows the specific UI level configurations which </w:t>
      </w:r>
      <w:proofErr w:type="gramStart"/>
      <w:r>
        <w:t>are being applied</w:t>
      </w:r>
      <w:proofErr w:type="gramEnd"/>
      <w:r>
        <w:t xml:space="preserve"> using JS injection technique.</w:t>
      </w:r>
    </w:p>
    <w:p w14:paraId="2AF88121" w14:textId="2EAA13EA" w:rsidR="00E84B6A" w:rsidRDefault="00CA04B2" w:rsidP="00E84B6A">
      <w:r>
        <w:rPr>
          <w:noProof/>
          <w:lang w:val="en-NZ" w:eastAsia="en-NZ"/>
        </w:rPr>
        <mc:AlternateContent>
          <mc:Choice Requires="wps">
            <w:drawing>
              <wp:anchor distT="0" distB="0" distL="114300" distR="114300" simplePos="0" relativeHeight="251660288" behindDoc="0" locked="0" layoutInCell="1" allowOverlap="1" wp14:anchorId="52667F50" wp14:editId="5D67173A">
                <wp:simplePos x="0" y="0"/>
                <wp:positionH relativeFrom="margin">
                  <wp:posOffset>2571750</wp:posOffset>
                </wp:positionH>
                <wp:positionV relativeFrom="paragraph">
                  <wp:posOffset>544195</wp:posOffset>
                </wp:positionV>
                <wp:extent cx="419100" cy="723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9100" cy="723900"/>
                        </a:xfrm>
                        <a:prstGeom prst="rect">
                          <a:avLst/>
                        </a:prstGeom>
                        <a:noFill/>
                        <a:ln>
                          <a:noFill/>
                        </a:ln>
                        <a:effectLst/>
                      </wps:spPr>
                      <wps:txbx>
                        <w:txbxContent>
                          <w:p w14:paraId="5BBD4BD3" w14:textId="56F2F172" w:rsidR="00702EE2" w:rsidRPr="00CA04B2" w:rsidRDefault="00702E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7F50" id="Text Box 11" o:spid="_x0000_s1031" type="#_x0000_t202" style="position:absolute;margin-left:202.5pt;margin-top:42.85pt;width:33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" filled="f" stroked="f">
                <v:textbox>
                  <w:txbxContent>
                    <w:p w14:paraId="5BBD4BD3" w14:textId="56F2F172" w:rsidR="00702EE2" w:rsidRPr="00CA04B2" w:rsidRDefault="00702E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84B6A">
        <w:t xml:space="preserve">As part of this redesign, the layout </w:t>
      </w:r>
      <w:proofErr w:type="gramStart"/>
      <w:r w:rsidR="00E84B6A">
        <w:t xml:space="preserve">will also </w:t>
      </w:r>
      <w:r w:rsidR="00DC68CC">
        <w:t xml:space="preserve">be </w:t>
      </w:r>
      <w:r w:rsidR="00E84B6A">
        <w:t>changed</w:t>
      </w:r>
      <w:proofErr w:type="gramEnd"/>
      <w:r w:rsidR="00E84B6A">
        <w:t xml:space="preserve"> to avoid issues with constantly evolving suite navigation. Actual design </w:t>
      </w:r>
      <w:proofErr w:type="gramStart"/>
      <w:r w:rsidR="00E84B6A">
        <w:t>has not been locked</w:t>
      </w:r>
      <w:proofErr w:type="gramEnd"/>
      <w:r w:rsidR="00E84B6A">
        <w:t xml:space="preserve">, </w:t>
      </w:r>
      <w:r w:rsidR="00D8195C">
        <w:t>but the t</w:t>
      </w:r>
      <w:r w:rsidR="00E84B6A">
        <w:t xml:space="preserve">op header navigation elements should not be placed inside of the suite navigation area, since that is consistent cross other Office 365 services. </w:t>
      </w:r>
    </w:p>
    <w:p w14:paraId="058E7CF5" w14:textId="258EE416" w:rsidR="00415543" w:rsidRDefault="00415543" w:rsidP="00E84B6A"/>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3536781A"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proofErr w:type="gramStart"/>
      <w:r>
        <w:t>can be controlled</w:t>
      </w:r>
      <w:proofErr w:type="gramEnd"/>
      <w:r>
        <w:t xml:space="preserve"> centrally from the </w:t>
      </w:r>
      <w:r w:rsidR="00A6293C">
        <w:t xml:space="preserve">tenant administration site of the </w:t>
      </w:r>
      <w:r w:rsidR="00411190">
        <w:t>Office 365</w:t>
      </w:r>
      <w:r w:rsidR="00A6293C">
        <w:t xml:space="preserve"> tenant. </w:t>
      </w:r>
      <w:proofErr w:type="gramStart"/>
      <w:r w:rsidR="00A6293C">
        <w:t>Should also not be customized</w:t>
      </w:r>
      <w:proofErr w:type="gramEnd"/>
      <w:r w:rsidR="00A6293C">
        <w:t xml:space="preserve"> in the </w:t>
      </w:r>
      <w:r w:rsidR="0032756C">
        <w:t>Office 365</w:t>
      </w:r>
      <w:r w:rsidR="00A6293C">
        <w:t xml:space="preserve"> platform.</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12223F70" w:rsidR="00E84B6A" w:rsidRDefault="00E84B6A" w:rsidP="00E84B6A">
      <w:r>
        <w:t>Both of the shown customizations are implemented using JS injection technique by attaching needed JavaScript file to the page-processing pipeline by using us</w:t>
      </w:r>
      <w:r w:rsidR="00A6293C">
        <w:t>er custom actions. T</w:t>
      </w:r>
      <w:r>
        <w:t xml:space="preserve">his way there is no need to implement a custom master page, but the required elements </w:t>
      </w:r>
      <w:proofErr w:type="gramStart"/>
      <w:r w:rsidR="004F0950">
        <w:t>could still be</w:t>
      </w:r>
      <w:r>
        <w:t xml:space="preserve"> rendered</w:t>
      </w:r>
      <w:proofErr w:type="gramEnd"/>
      <w:r>
        <w:t xml:space="preserve"> in the page. It is also important to pay attention on proper client side caching to minimize any delays for showing the needed elements in the page.</w:t>
      </w:r>
    </w:p>
    <w:p w14:paraId="0F5A5943" w14:textId="120C0D4E"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proofErr w:type="gramStart"/>
      <w:r>
        <w:t>w</w:t>
      </w:r>
      <w:r w:rsidR="00A6293C">
        <w:t>ill be removed</w:t>
      </w:r>
      <w:proofErr w:type="gramEnd"/>
      <w:r w:rsidR="00A6293C">
        <w:t xml:space="preserve"> from the farm.</w:t>
      </w:r>
    </w:p>
    <w:p w14:paraId="48D60EF5" w14:textId="77777777" w:rsidR="00BF358F" w:rsidRDefault="00BF358F" w:rsidP="00261FF0"/>
    <w:p w14:paraId="1B1D3217" w14:textId="6A92902D" w:rsidR="00DB2218" w:rsidRDefault="00DB2218" w:rsidP="00DB2218">
      <w:pPr>
        <w:pStyle w:val="Heading2Numbered"/>
      </w:pPr>
      <w:bookmarkStart w:id="22"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proofErr w:type="spellStart"/>
      <w:r w:rsidRPr="00DB2218">
        <w:t>contoso.sharepoint.safetynews.wsp</w:t>
      </w:r>
      <w:proofErr w:type="spellEnd"/>
      <w:r>
        <w:t>,</w:t>
      </w:r>
      <w:r w:rsidRPr="00DB2218">
        <w:rPr>
          <w:rFonts w:asciiTheme="minorHAnsi"/>
          <w:color w:val="000000" w:themeColor="dark1"/>
          <w:kern w:val="24"/>
          <w:sz w:val="40"/>
          <w:szCs w:val="40"/>
        </w:rPr>
        <w:t xml:space="preserve"> </w:t>
      </w:r>
      <w:proofErr w:type="spellStart"/>
      <w:r w:rsidRPr="00DB2218">
        <w:t>contoso.sharepoint.</w:t>
      </w:r>
      <w:r>
        <w:t>newsalerts</w:t>
      </w:r>
      <w:r w:rsidRPr="00DB2218">
        <w:t>.wsp</w:t>
      </w:r>
      <w:proofErr w:type="spellEnd"/>
    </w:p>
    <w:p w14:paraId="72B28A32" w14:textId="77777777" w:rsidR="00DB2218" w:rsidRDefault="00DB2218" w:rsidP="00DB2218">
      <w:r>
        <w:t xml:space="preserve">Contoso is very particular about Safety at Workplace. </w:t>
      </w:r>
    </w:p>
    <w:p w14:paraId="466C8AA3" w14:textId="77777777" w:rsidR="00DB2218" w:rsidRDefault="00DB2218" w:rsidP="00DB2218">
      <w:r>
        <w:t xml:space="preserve">All safety incidents reported at various units </w:t>
      </w:r>
      <w:proofErr w:type="gramStart"/>
      <w:r>
        <w:t>are logged</w:t>
      </w:r>
      <w:proofErr w:type="gramEnd"/>
      <w:r>
        <w:t xml:space="preserve"> into the Safety List for the specific site. Every site has safety news displayed on the homepage through a safety web part.</w:t>
      </w:r>
    </w:p>
    <w:p w14:paraId="4D0F6D66" w14:textId="77777777" w:rsidR="00DB2218" w:rsidRDefault="00DB2218" w:rsidP="00DB2218">
      <w:r>
        <w:t xml:space="preserve">In addition to showing the safety incidents for the unit/department, the </w:t>
      </w:r>
      <w:proofErr w:type="spellStart"/>
      <w:r>
        <w:t>webpart</w:t>
      </w:r>
      <w:proofErr w:type="spellEnd"/>
      <w:r>
        <w:t xml:space="preserve"> also pulls safety incidents raised in other departments. </w:t>
      </w:r>
    </w:p>
    <w:p w14:paraId="61F6524C" w14:textId="7C9A09DD" w:rsidR="00DB2218" w:rsidRDefault="00DB2218" w:rsidP="00DB2218">
      <w:r>
        <w:t xml:space="preserve">The design of the solution </w:t>
      </w:r>
      <w:proofErr w:type="gramStart"/>
      <w:r>
        <w:t>will be changed</w:t>
      </w:r>
      <w:proofErr w:type="gramEnd"/>
      <w:r>
        <w:t xml:space="preserve"> completely</w:t>
      </w:r>
      <w:r w:rsidRPr="002C704C">
        <w:t>.</w:t>
      </w:r>
      <w:r>
        <w:t xml:space="preserve"> Instead of tracking the news items on every site, the news articles </w:t>
      </w:r>
      <w:proofErr w:type="gramStart"/>
      <w:r>
        <w:t>will be created</w:t>
      </w:r>
      <w:proofErr w:type="gramEnd"/>
      <w:r>
        <w:t xml:space="preserve"> on Yammer.  Given the importance of safety at Contoso, </w:t>
      </w:r>
      <w:r w:rsidR="00702EE2">
        <w:t xml:space="preserve">major </w:t>
      </w:r>
      <w:r>
        <w:t xml:space="preserve">safety </w:t>
      </w:r>
      <w:r w:rsidR="00702EE2">
        <w:t>incidents</w:t>
      </w:r>
      <w:r>
        <w:t xml:space="preserve"> </w:t>
      </w:r>
      <w:proofErr w:type="gramStart"/>
      <w:r>
        <w:t>will be created</w:t>
      </w:r>
      <w:proofErr w:type="gramEnd"/>
      <w:r>
        <w:t xml:space="preserve"> as announcements. Yammer sends email notifications every time an announcement </w:t>
      </w:r>
      <w:proofErr w:type="gramStart"/>
      <w:r>
        <w:t>is added</w:t>
      </w:r>
      <w:proofErr w:type="gramEnd"/>
      <w:r>
        <w:t>.</w:t>
      </w:r>
    </w:p>
    <w:p w14:paraId="596062A5" w14:textId="61B54A1A" w:rsidR="00702EE2" w:rsidRDefault="00DB2218" w:rsidP="00DB2218">
      <w:r>
        <w:t xml:space="preserve">Yammer mobile app </w:t>
      </w:r>
      <w:proofErr w:type="gramStart"/>
      <w:r>
        <w:t>can be used</w:t>
      </w:r>
      <w:proofErr w:type="gramEnd"/>
      <w:r>
        <w:t xml:space="preserve"> to view the safety news on mobile without any additional customization or effort.</w:t>
      </w:r>
    </w:p>
    <w:p w14:paraId="02E8B272" w14:textId="0CA4E80B" w:rsidR="00702EE2" w:rsidRDefault="00702EE2" w:rsidP="00DB2218">
      <w:r>
        <w:t>Users can also share the safety articles with colleagues using Yammer</w:t>
      </w:r>
    </w:p>
    <w:p w14:paraId="3A33E4A6" w14:textId="2F8BF214" w:rsidR="002C704C" w:rsidRDefault="002C704C" w:rsidP="00BF358F">
      <w:pPr>
        <w:pStyle w:val="Heading2Numbered"/>
      </w:pPr>
      <w:r>
        <w:t>Provisioning</w:t>
      </w:r>
    </w:p>
    <w:p w14:paraId="0AA8E1C8" w14:textId="50B7F247" w:rsidR="002C704C" w:rsidRPr="00BF358F" w:rsidRDefault="002C704C" w:rsidP="002C704C">
      <w:pPr>
        <w:rPr>
          <w:lang w:val="en-NZ"/>
        </w:rPr>
      </w:pPr>
      <w:r w:rsidRPr="00F57151">
        <w:rPr>
          <w:b/>
        </w:rPr>
        <w:t>Solution name:</w:t>
      </w:r>
      <w:r w:rsidRPr="001E31C1">
        <w:t xml:space="preserve"> </w:t>
      </w:r>
      <w:proofErr w:type="spellStart"/>
      <w:r w:rsidRPr="00BF358F">
        <w:t>contoso.sharepoint.</w:t>
      </w:r>
      <w:r>
        <w:t>provisioning</w:t>
      </w:r>
      <w:r w:rsidRPr="00BF358F">
        <w:t>.wsp</w:t>
      </w:r>
      <w:proofErr w:type="spellEnd"/>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3E9471" w:rsidR="002C704C" w:rsidRDefault="002C704C" w:rsidP="002C704C">
      <w:r>
        <w:t xml:space="preserve">The same </w:t>
      </w:r>
      <w:proofErr w:type="gramStart"/>
      <w:r>
        <w:t>can be implemented</w:t>
      </w:r>
      <w:proofErr w:type="gramEnd"/>
      <w:r>
        <w:t xml:space="preserve"> using the App model </w:t>
      </w:r>
      <w:r w:rsidR="002379D2">
        <w:t>techniques</w:t>
      </w:r>
      <w:r>
        <w:t>.</w:t>
      </w:r>
    </w:p>
    <w:p w14:paraId="504989C1" w14:textId="318EE89D" w:rsidR="009C47A6" w:rsidRDefault="009C47A6" w:rsidP="002C704C">
      <w:r w:rsidRPr="009C47A6">
        <w:t xml:space="preserve">Remote provisioning is model where the template </w:t>
      </w:r>
      <w:proofErr w:type="gramStart"/>
      <w:r>
        <w:t>is built</w:t>
      </w:r>
      <w:proofErr w:type="gramEnd"/>
      <w:r>
        <w:t xml:space="preserve"> </w:t>
      </w:r>
      <w:r w:rsidRPr="009C47A6">
        <w:t>using provider hosted pattern to provide customizable sub site creation experience for the end users of the SharePoint.</w:t>
      </w:r>
    </w:p>
    <w:p w14:paraId="527E8C1A" w14:textId="32B4489B" w:rsidR="009C47A6" w:rsidRDefault="009C47A6" w:rsidP="002C704C">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193B6761" w14:textId="3F70FB78" w:rsidR="007A688B" w:rsidRDefault="007A688B">
      <w:pPr>
        <w:spacing w:before="0" w:after="200"/>
      </w:pPr>
      <w:r>
        <w:br w:type="page"/>
      </w:r>
    </w:p>
    <w:p w14:paraId="6C6C124B" w14:textId="77777777" w:rsidR="002C704C" w:rsidRDefault="002C704C" w:rsidP="002C704C"/>
    <w:tbl>
      <w:tblPr>
        <w:tblStyle w:val="TableGrid"/>
        <w:tblW w:w="0" w:type="auto"/>
        <w:tblInd w:w="435" w:type="dxa"/>
        <w:tblLook w:val="0480" w:firstRow="0" w:lastRow="0" w:firstColumn="1" w:lastColumn="0" w:noHBand="0" w:noVBand="1"/>
      </w:tblPr>
      <w:tblGrid>
        <w:gridCol w:w="556"/>
        <w:gridCol w:w="7940"/>
      </w:tblGrid>
      <w:tr w:rsidR="0036646C" w14:paraId="4E0149C3" w14:textId="77777777" w:rsidTr="00702EE2">
        <w:trPr>
          <w:trHeight w:val="397"/>
        </w:trPr>
        <w:tc>
          <w:tcPr>
            <w:tcW w:w="556" w:type="dxa"/>
            <w:tcBorders>
              <w:top w:val="single" w:sz="4" w:space="0" w:color="000000"/>
              <w:left w:val="single" w:sz="4" w:space="0" w:color="000000"/>
              <w:bottom w:val="single" w:sz="4" w:space="0" w:color="000000"/>
              <w:right w:val="nil"/>
            </w:tcBorders>
            <w:vAlign w:val="center"/>
            <w:hideMark/>
          </w:tcPr>
          <w:p w14:paraId="1FFE1B1B" w14:textId="77777777" w:rsidR="0036646C" w:rsidRDefault="0036646C" w:rsidP="00702EE2">
            <w:pPr>
              <w:pStyle w:val="AA-Normal"/>
              <w:jc w:val="left"/>
              <w:rPr>
                <w:b/>
                <w:i/>
                <w:szCs w:val="20"/>
              </w:rPr>
            </w:pPr>
            <w:r w:rsidRPr="009531E8">
              <w:rPr>
                <w:noProof/>
                <w:lang w:val="en-NZ" w:eastAsia="en-NZ"/>
              </w:rPr>
              <w:drawing>
                <wp:inline distT="0" distB="0" distL="0" distR="0" wp14:anchorId="6C696E33" wp14:editId="23B58C32">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262A92E" w14:textId="77777777" w:rsidR="0036646C" w:rsidRDefault="0036646C" w:rsidP="00702EE2">
            <w:pPr>
              <w:pStyle w:val="AA-Normal"/>
              <w:jc w:val="left"/>
              <w:rPr>
                <w:b/>
                <w:i/>
              </w:rPr>
            </w:pPr>
            <w:r>
              <w:rPr>
                <w:b/>
                <w:noProof/>
              </w:rPr>
              <w:t>Additional Information</w:t>
            </w:r>
          </w:p>
        </w:tc>
      </w:tr>
      <w:tr w:rsidR="0036646C" w14:paraId="297E46A8" w14:textId="77777777" w:rsidTr="00702EE2">
        <w:tc>
          <w:tcPr>
            <w:tcW w:w="8496" w:type="dxa"/>
            <w:gridSpan w:val="2"/>
            <w:tcBorders>
              <w:top w:val="single" w:sz="4" w:space="0" w:color="000000"/>
              <w:left w:val="single" w:sz="4" w:space="0" w:color="000000"/>
              <w:bottom w:val="single" w:sz="4" w:space="0" w:color="000000"/>
              <w:right w:val="single" w:sz="4" w:space="0" w:color="000000"/>
            </w:tcBorders>
            <w:hideMark/>
          </w:tcPr>
          <w:p w14:paraId="2277A804" w14:textId="77777777" w:rsidR="0036646C" w:rsidRDefault="0036646C" w:rsidP="00702EE2">
            <w:pPr>
              <w:pStyle w:val="AA-Normal"/>
              <w:rPr>
                <w:i/>
              </w:rPr>
            </w:pPr>
            <w:r>
              <w:rPr>
                <w:i/>
              </w:rPr>
              <w:t xml:space="preserve">Following blog post is showing the recommended technique to </w:t>
            </w:r>
            <w:proofErr w:type="gramStart"/>
            <w:r>
              <w:rPr>
                <w:i/>
              </w:rPr>
              <w:t>be used</w:t>
            </w:r>
            <w:proofErr w:type="gramEnd"/>
            <w:r>
              <w:rPr>
                <w:i/>
              </w:rPr>
              <w:t xml:space="preserve"> with the site provisioning.</w:t>
            </w:r>
          </w:p>
          <w:p w14:paraId="637563B0" w14:textId="77777777" w:rsidR="0036646C" w:rsidRDefault="00702EE2" w:rsidP="00702EE2">
            <w:pPr>
              <w:pStyle w:val="AA-Normal"/>
              <w:numPr>
                <w:ilvl w:val="0"/>
                <w:numId w:val="22"/>
              </w:numPr>
            </w:pPr>
            <w:hyperlink r:id="rId29" w:history="1">
              <w:r w:rsidR="0036646C">
                <w:rPr>
                  <w:rStyle w:val="Hyperlink"/>
                  <w:sz w:val="20"/>
                </w:rPr>
                <w:t xml:space="preserve">Site provisioning in Office 365 </w:t>
              </w:r>
            </w:hyperlink>
          </w:p>
        </w:tc>
      </w:tr>
    </w:tbl>
    <w:p w14:paraId="017703D6" w14:textId="19D9574E" w:rsidR="00BF358F" w:rsidRPr="001E31C1" w:rsidRDefault="00BF358F" w:rsidP="00BF358F">
      <w:pPr>
        <w:pStyle w:val="Heading2Numbered"/>
      </w:pPr>
      <w:r>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7BC2CFF3" w14:textId="77777777" w:rsidR="002559E9" w:rsidRDefault="002559E9" w:rsidP="002559E9">
      <w:r>
        <w:t>Used to send automated emails when a document has reached the review date. It also deletes the documents that are over 7 years old and logs the deletion information in a SharePoint list.</w:t>
      </w:r>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proofErr w:type="gramStart"/>
      <w:r w:rsidR="00BF358F">
        <w:t>farm</w:t>
      </w:r>
      <w:r>
        <w:t>,</w:t>
      </w:r>
      <w:proofErr w:type="gramEnd"/>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0"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20649FCB" w14:textId="2BEF9A8E" w:rsidR="002559E9" w:rsidRDefault="002559E9" w:rsidP="002559E9">
      <w:pPr>
        <w:pStyle w:val="Heading2Numbered"/>
      </w:pPr>
      <w:bookmarkStart w:id="23" w:name="_Toc420418588"/>
      <w:r>
        <w:lastRenderedPageBreak/>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xml:space="preserve">: </w:t>
      </w:r>
      <w:proofErr w:type="spellStart"/>
      <w:r w:rsidRPr="002559E9">
        <w:t>contoso.sharepoint.</w:t>
      </w:r>
      <w:r>
        <w:t>event</w:t>
      </w:r>
      <w:r w:rsidRPr="002559E9">
        <w:t>receivers.wsp</w:t>
      </w:r>
      <w:proofErr w:type="spellEnd"/>
    </w:p>
    <w:p w14:paraId="3478FBE7" w14:textId="02E13A9B" w:rsidR="002559E9" w:rsidRDefault="002559E9" w:rsidP="002559E9">
      <w:r w:rsidRPr="002559E9">
        <w:t xml:space="preserve">Event handling </w:t>
      </w:r>
      <w:proofErr w:type="gramStart"/>
      <w:r w:rsidRPr="002559E9">
        <w:t>has been implemented</w:t>
      </w:r>
      <w:proofErr w:type="gramEnd"/>
      <w:r w:rsidRPr="002559E9">
        <w:t xml:space="preserve"> to handle security after a site is provisioned or deleted. It </w:t>
      </w:r>
      <w:proofErr w:type="gramStart"/>
      <w:r w:rsidRPr="002559E9">
        <w:t>has also been used</w:t>
      </w:r>
      <w:proofErr w:type="gramEnd"/>
      <w:r w:rsidRPr="002559E9">
        <w:t xml:space="preserve"> to update the metadata of a document after it is uploaded. Creation of site columns and content types </w:t>
      </w:r>
      <w:proofErr w:type="gramStart"/>
      <w:r w:rsidRPr="002559E9">
        <w:t>has also been performed</w:t>
      </w:r>
      <w:proofErr w:type="gramEnd"/>
      <w:r w:rsidRPr="002559E9">
        <w:t xml:space="preserve"> using feature receivers.</w:t>
      </w:r>
    </w:p>
    <w:p w14:paraId="370CEE35" w14:textId="2B913FA0" w:rsidR="0070201E" w:rsidRDefault="0070201E" w:rsidP="0070201E">
      <w:r>
        <w:t xml:space="preserve">This procedural code is currently loaded from a .NET assembly found in the Global Assembly Cache (GAC) on the SharePoint server. To be CAM compatible this code will be relocated to a remote hosting location and refactored into a </w:t>
      </w:r>
      <w:r w:rsidRPr="007F3A79">
        <w:rPr>
          <w:b/>
        </w:rPr>
        <w:t xml:space="preserve">Remote Event </w:t>
      </w:r>
      <w:proofErr w:type="gramStart"/>
      <w:r w:rsidRPr="007F3A79">
        <w:rPr>
          <w:b/>
        </w:rPr>
        <w:t>Receiver</w:t>
      </w:r>
      <w:r>
        <w:t xml:space="preserve"> which uses CSOM</w:t>
      </w:r>
      <w:proofErr w:type="gramEnd"/>
      <w:r>
        <w:t xml:space="preserve"> or REST interfaces to communicate back to SharePoint. Additionally, all synchronous event receivers (ex: </w:t>
      </w:r>
      <w:proofErr w:type="spellStart"/>
      <w:r>
        <w:t>WebAdding</w:t>
      </w:r>
      <w:proofErr w:type="spellEnd"/>
      <w:r>
        <w:t xml:space="preserve">, </w:t>
      </w:r>
      <w:proofErr w:type="spellStart"/>
      <w:r>
        <w:t>ItemUpdating</w:t>
      </w:r>
      <w:proofErr w:type="spellEnd"/>
      <w:r>
        <w:t xml:space="preserve">, </w:t>
      </w:r>
      <w:proofErr w:type="spellStart"/>
      <w:r>
        <w:t>SiteDeleting</w:t>
      </w:r>
      <w:proofErr w:type="spellEnd"/>
      <w:r>
        <w:t xml:space="preserve">) will be re-coded as asynchronous event receivers (ex: </w:t>
      </w:r>
      <w:proofErr w:type="spellStart"/>
      <w:r>
        <w:t>WebProvisioned</w:t>
      </w:r>
      <w:proofErr w:type="spellEnd"/>
      <w:r>
        <w:t xml:space="preserve">, </w:t>
      </w:r>
      <w:proofErr w:type="spellStart"/>
      <w:r>
        <w:t>ItemUpdated</w:t>
      </w:r>
      <w:proofErr w:type="spellEnd"/>
      <w:r>
        <w:t xml:space="preserve">, </w:t>
      </w:r>
      <w:proofErr w:type="spellStart"/>
      <w:r>
        <w:t>SiteDeleted</w:t>
      </w:r>
      <w:proofErr w:type="spellEnd"/>
      <w:r>
        <w:t>) as Remote Event Receivers are exclusively asynchronous. This implies the developer no longer has the ability to “cancel” an event, as they are only called after the event is complete.</w:t>
      </w:r>
    </w:p>
    <w:p w14:paraId="061B2D64" w14:textId="7D94A869" w:rsidR="0070201E" w:rsidRDefault="0070201E" w:rsidP="0070201E">
      <w:r w:rsidRPr="008B3012">
        <w:rPr>
          <w:b/>
        </w:rPr>
        <w:t>Feature Receivers</w:t>
      </w:r>
      <w:r>
        <w:t xml:space="preserve"> </w:t>
      </w:r>
      <w:proofErr w:type="gramStart"/>
      <w:r>
        <w:t>are being used</w:t>
      </w:r>
      <w:proofErr w:type="gramEnd"/>
      <w:r>
        <w:t xml:space="preserve"> to perform additional provisioning or setup/cleanup on the current site collection or web as a feature is activated or deactivated. For example, creating groups or adding the Content Editor Web Part to the NewForm.aspx or EditForm.aspx on the Request list. Similar site provisioning work </w:t>
      </w:r>
      <w:proofErr w:type="gramStart"/>
      <w:r>
        <w:t>will be done</w:t>
      </w:r>
      <w:proofErr w:type="gramEnd"/>
      <w:r>
        <w:t xml:space="preserve"> using an </w:t>
      </w:r>
      <w:r w:rsidRPr="00B66DB9">
        <w:rPr>
          <w:b/>
        </w:rPr>
        <w:t>App Event Receiver</w:t>
      </w:r>
      <w:r>
        <w:t xml:space="preserve"> included in a </w:t>
      </w:r>
      <w:r w:rsidRPr="00B66DB9">
        <w:rPr>
          <w:b/>
        </w:rPr>
        <w:t>Provider Hosted App</w:t>
      </w:r>
    </w:p>
    <w:p w14:paraId="170BB434" w14:textId="77777777" w:rsidR="0070201E" w:rsidRDefault="0070201E" w:rsidP="002559E9"/>
    <w:p w14:paraId="2E0B5A21" w14:textId="4DB9AE44" w:rsidR="000008E7" w:rsidRDefault="005C0E0A" w:rsidP="000008E7">
      <w:pPr>
        <w:pStyle w:val="Heading2Numbered"/>
      </w:pPr>
      <w:r>
        <w:t>Location finder</w:t>
      </w:r>
      <w:bookmarkEnd w:id="23"/>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53143DA8"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p>
    <w:p w14:paraId="2196EBF4" w14:textId="7D0F94F7" w:rsidR="005C0E0A" w:rsidRDefault="005C0E0A" w:rsidP="000008E7">
      <w:r>
        <w:t xml:space="preserve">Same functionality </w:t>
      </w:r>
      <w:proofErr w:type="gramStart"/>
      <w:r>
        <w:t>will be provided</w:t>
      </w:r>
      <w:proofErr w:type="gramEnd"/>
      <w:r>
        <w:t xml:space="preserve"> using SharePoint search and display templates.</w:t>
      </w:r>
    </w:p>
    <w:p w14:paraId="339E0CFF" w14:textId="2B9E7C31" w:rsidR="005C0E0A" w:rsidRDefault="005C0E0A" w:rsidP="005C0E0A">
      <w:pPr>
        <w:pStyle w:val="Heading2Numbered"/>
      </w:pPr>
      <w:bookmarkStart w:id="24" w:name="_Toc420418589"/>
      <w:r>
        <w:t>Skill Finder</w:t>
      </w:r>
      <w:bookmarkEnd w:id="24"/>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144F1A9F" w:rsidR="005C0E0A" w:rsidRDefault="005C0E0A" w:rsidP="005C0E0A">
      <w:r>
        <w:t xml:space="preserve">Same functionality </w:t>
      </w:r>
      <w:proofErr w:type="gramStart"/>
      <w:r>
        <w:t>will be provided</w:t>
      </w:r>
      <w:proofErr w:type="gramEnd"/>
      <w:r>
        <w:t xml:space="preserve"> using SharePoint </w:t>
      </w:r>
      <w:r w:rsidR="00473D82">
        <w:t xml:space="preserve">People </w:t>
      </w:r>
      <w:bookmarkStart w:id="25" w:name="_GoBack"/>
      <w:bookmarkEnd w:id="25"/>
      <w:r>
        <w:t>search and display templates.</w:t>
      </w:r>
    </w:p>
    <w:p w14:paraId="115DB5CD" w14:textId="77777777" w:rsidR="005C0E0A" w:rsidRDefault="005C0E0A" w:rsidP="005C0E0A"/>
    <w:p w14:paraId="28A70A14" w14:textId="16B890EA" w:rsidR="005C0E0A" w:rsidRDefault="00B366B3" w:rsidP="009517D1">
      <w:pPr>
        <w:pStyle w:val="Heading2Numbered"/>
      </w:pPr>
      <w:bookmarkStart w:id="26" w:name="_Toc420418590"/>
      <w:r>
        <w:lastRenderedPageBreak/>
        <w:t>Data Migration API</w:t>
      </w:r>
      <w:bookmarkEnd w:id="26"/>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76DD47F9"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uses the SharePoint web services and does not require an installation on the SharePoint servers.</w:t>
      </w:r>
    </w:p>
    <w:p w14:paraId="25F9EA2B" w14:textId="33291483" w:rsidR="00B366B3" w:rsidRDefault="00B366B3" w:rsidP="00B366B3">
      <w:pPr>
        <w:pStyle w:val="Heading2Numbered"/>
      </w:pPr>
      <w:bookmarkStart w:id="27" w:name="_Toc420418591"/>
      <w:r>
        <w:t>Analytics</w:t>
      </w:r>
      <w:bookmarkEnd w:id="27"/>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2E21323B" w:rsidR="00B366B3" w:rsidRDefault="00B366B3" w:rsidP="00B366B3">
      <w:r>
        <w:t xml:space="preserve">For most </w:t>
      </w:r>
      <w:proofErr w:type="gramStart"/>
      <w:r>
        <w:t>cases</w:t>
      </w:r>
      <w:proofErr w:type="gramEnd"/>
      <w:r>
        <w:t xml:space="preserve"> Contoso will refer to the out of box SharePoint Analytics Usage Reports.</w:t>
      </w:r>
    </w:p>
    <w:p w14:paraId="32247441" w14:textId="5459E3D9" w:rsidR="00B366B3" w:rsidRDefault="00B366B3" w:rsidP="00B366B3">
      <w:r>
        <w:t xml:space="preserve">For special cases, Contoso will use a custom </w:t>
      </w:r>
      <w:proofErr w:type="spellStart"/>
      <w:r>
        <w:t>Javascript</w:t>
      </w:r>
      <w:proofErr w:type="spellEnd"/>
      <w:r>
        <w:t xml:space="preserve"> to extract usage statistics. The </w:t>
      </w:r>
      <w:proofErr w:type="spellStart"/>
      <w:r>
        <w:t>Javascript</w:t>
      </w:r>
      <w:proofErr w:type="spellEnd"/>
      <w:r>
        <w:t xml:space="preserve"> </w:t>
      </w:r>
      <w:proofErr w:type="gramStart"/>
      <w:r>
        <w:t>will be placed</w:t>
      </w:r>
      <w:proofErr w:type="gramEnd"/>
      <w:r>
        <w:t xml:space="preserve"> in a script editor </w:t>
      </w:r>
      <w:proofErr w:type="spellStart"/>
      <w:r>
        <w:t>webpart</w:t>
      </w:r>
      <w:proofErr w:type="spellEnd"/>
      <w:r>
        <w:t xml:space="preserve"> of the page layout.</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t>
      </w:r>
      <w:proofErr w:type="gramStart"/>
      <w:r>
        <w:t>will not be relocated</w:t>
      </w:r>
      <w:proofErr w:type="gramEnd"/>
      <w:r>
        <w:t xml:space="preserve"> to the </w:t>
      </w:r>
      <w:r w:rsidR="00411190">
        <w:t>Office 365</w:t>
      </w:r>
      <w:r>
        <w:t xml:space="preserve"> like other solutions. </w:t>
      </w:r>
      <w:r w:rsidR="00B366B3">
        <w:t xml:space="preserve">The app will have to </w:t>
      </w:r>
      <w:proofErr w:type="gramStart"/>
      <w:r w:rsidR="00B366B3">
        <w:t>be deployed</w:t>
      </w:r>
      <w:proofErr w:type="gramEnd"/>
      <w:r w:rsidR="00B366B3">
        <w:t xml:space="preserve">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 xml:space="preserve">The services that </w:t>
      </w:r>
      <w:proofErr w:type="gramStart"/>
      <w:r>
        <w:t>could not be transformed</w:t>
      </w:r>
      <w:proofErr w:type="gramEnd"/>
      <w:r>
        <w:t xml:space="preserve">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proofErr w:type="gramStart"/>
      <w:r w:rsidR="00E90EB3">
        <w:t>is</w:t>
      </w:r>
      <w:r>
        <w:t xml:space="preserve"> delivered</w:t>
      </w:r>
      <w:proofErr w:type="gramEnd"/>
      <w:r>
        <w:t xml:space="preserve">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28" w:name="_Toc420418592"/>
      <w:r>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 xml:space="preserve">Should be one </w:t>
      </w:r>
      <w:proofErr w:type="gramStart"/>
      <w:r>
        <w:t>solution which is used for site collection</w:t>
      </w:r>
      <w:proofErr w:type="gramEnd"/>
      <w:r>
        <w:t xml:space="preserve"> and sub site creation in consistent way. Individual projects can provide difference configurations and assets to </w:t>
      </w:r>
      <w:proofErr w:type="gramStart"/>
      <w:r>
        <w:t>be applied</w:t>
      </w:r>
      <w:proofErr w:type="gramEnd"/>
      <w:r>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w:t>
      </w:r>
      <w:proofErr w:type="gramStart"/>
      <w:r>
        <w:t>be deployed</w:t>
      </w:r>
      <w:proofErr w:type="gramEnd"/>
      <w:r>
        <w:t xml:space="preserve"> to the sites. Where content </w:t>
      </w:r>
      <w:proofErr w:type="gramStart"/>
      <w:r>
        <w:t>should be placed</w:t>
      </w:r>
      <w:proofErr w:type="gramEnd"/>
      <w:r>
        <w:t xml:space="preserve">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w:t>
      </w:r>
      <w:proofErr w:type="gramStart"/>
      <w:r>
        <w:t xml:space="preserve">on </w:t>
      </w:r>
      <w:r w:rsidR="001C1895">
        <w:t>the hosting platform usage and n</w:t>
      </w:r>
      <w:r>
        <w:t>ot to address difference scenarios, like connections to on-premises LOB systems</w:t>
      </w:r>
      <w:proofErr w:type="gramEnd"/>
      <w:r>
        <w:t>.</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702EE2" w:rsidP="0033506B">
            <w:pPr>
              <w:pStyle w:val="AA-Normal"/>
              <w:numPr>
                <w:ilvl w:val="0"/>
                <w:numId w:val="22"/>
              </w:numPr>
            </w:pPr>
            <w:hyperlink r:id="rId33"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t xml:space="preserve">App transition plan to </w:t>
      </w:r>
      <w:r w:rsidR="00411190">
        <w:t>Office 365</w:t>
      </w:r>
      <w:r w:rsidRPr="001E31C1">
        <w:t xml:space="preserve"> platform</w:t>
      </w:r>
      <w:bookmarkEnd w:id="29"/>
    </w:p>
    <w:p w14:paraId="4D2515A5" w14:textId="670A2281" w:rsidR="009D226E" w:rsidRDefault="00E90EB3" w:rsidP="009D226E">
      <w:r>
        <w:t>Following</w:t>
      </w:r>
      <w:r w:rsidR="009D226E">
        <w:t xml:space="preserve"> table is listing the </w:t>
      </w:r>
      <w:proofErr w:type="gramStart"/>
      <w:r w:rsidR="009D226E">
        <w:t>high level</w:t>
      </w:r>
      <w:proofErr w:type="gramEnd"/>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proofErr w:type="gramStart"/>
            <w:r w:rsidR="00E90EB3">
              <w:t>is</w:t>
            </w:r>
            <w:r>
              <w:t xml:space="preserve"> deactivated</w:t>
            </w:r>
            <w:proofErr w:type="gramEnd"/>
            <w:r>
              <w: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w:t>
            </w:r>
            <w:proofErr w:type="gramStart"/>
            <w:r w:rsidR="0033506B">
              <w:t xml:space="preserve">can </w:t>
            </w:r>
            <w:r>
              <w:t>then</w:t>
            </w:r>
            <w:r w:rsidR="0033506B">
              <w:t xml:space="preserve"> be customized</w:t>
            </w:r>
            <w:proofErr w:type="gramEnd"/>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 xml:space="preserve">Refers to legacy list </w:t>
            </w:r>
            <w:proofErr w:type="gramStart"/>
            <w:r>
              <w:t>templates which</w:t>
            </w:r>
            <w:proofErr w:type="gramEnd"/>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w:t>
            </w:r>
            <w:proofErr w:type="gramStart"/>
            <w:r>
              <w:t>has been created</w:t>
            </w:r>
            <w:proofErr w:type="gramEnd"/>
            <w:r>
              <w:t>.</w:t>
            </w:r>
          </w:p>
          <w:p w14:paraId="1C325BB6" w14:textId="5F9BF9DE" w:rsidR="009D226E" w:rsidRDefault="0033506B" w:rsidP="000C5908">
            <w:r>
              <w:t xml:space="preserve">Individual features and their element files will however need to </w:t>
            </w:r>
            <w:proofErr w:type="gramStart"/>
            <w:r>
              <w:t>be converted</w:t>
            </w:r>
            <w:proofErr w:type="gramEnd"/>
            <w:r>
              <w:t xml:space="preserve"> one by one. This is where the specific guidance for </w:t>
            </w:r>
            <w:r w:rsidR="000C5908">
              <w:t xml:space="preserve">feature framework elements </w:t>
            </w:r>
            <w:proofErr w:type="gramStart"/>
            <w:r w:rsidR="000C5908">
              <w:t>should be followed</w:t>
            </w:r>
            <w:proofErr w:type="gramEnd"/>
            <w:r w:rsidR="000C5908">
              <w:t>.</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 xml:space="preserve">Custom SP2010 workflows </w:t>
            </w:r>
            <w:proofErr w:type="gramStart"/>
            <w:r>
              <w:t>cannot be converted</w:t>
            </w:r>
            <w:proofErr w:type="gramEnd"/>
            <w:r>
              <w:t xml:space="preserve"> to 2013 format. Each workflow will have to </w:t>
            </w:r>
            <w:proofErr w:type="gramStart"/>
            <w:r>
              <w:t>be re-created</w:t>
            </w:r>
            <w:proofErr w:type="gramEnd"/>
            <w:r>
              <w:t xml:space="preserve"> in new format. All existing running instances of the workflow should be stopped or deleted before the workflow code </w:t>
            </w:r>
            <w:proofErr w:type="gramStart"/>
            <w:r>
              <w:t>is retracted</w:t>
            </w:r>
            <w:proofErr w:type="gramEnd"/>
            <w:r>
              <w:t xml:space="preserve">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w:t>
            </w:r>
            <w:proofErr w:type="gramStart"/>
            <w:r>
              <w:t>be converted</w:t>
            </w:r>
            <w:proofErr w:type="gramEnd"/>
            <w:r>
              <w:t xml:space="preserve"> to remote timer job format. All existing instances of the custom timer jobs </w:t>
            </w:r>
            <w:r w:rsidR="00E90EB3">
              <w:t>need</w:t>
            </w:r>
            <w:r>
              <w:t xml:space="preserve"> to </w:t>
            </w:r>
            <w:proofErr w:type="gramStart"/>
            <w:r>
              <w:t>be deleted</w:t>
            </w:r>
            <w:proofErr w:type="gramEnd"/>
            <w:r>
              <w:t xml:space="preserve">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w:t>
            </w:r>
            <w:proofErr w:type="gramStart"/>
            <w:r>
              <w:t>either to remote event receivers or workflow</w:t>
            </w:r>
            <w:proofErr w:type="gramEnd"/>
            <w:r>
              <w:t xml:space="preserve">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w:t>
            </w:r>
            <w:proofErr w:type="gramStart"/>
            <w:r>
              <w:t>end result</w:t>
            </w:r>
            <w:proofErr w:type="gramEnd"/>
            <w:r>
              <w:t xml:space="preserve">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 xml:space="preserve">All custom features will need to </w:t>
            </w:r>
            <w:proofErr w:type="gramStart"/>
            <w:r>
              <w:t>be deactivated</w:t>
            </w:r>
            <w:proofErr w:type="gramEnd"/>
            <w:r>
              <w:t xml:space="preserve">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4"/>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73EB9" w14:textId="77777777" w:rsidR="00ED240E" w:rsidRDefault="00ED240E">
      <w:pPr>
        <w:spacing w:after="0" w:line="240" w:lineRule="auto"/>
      </w:pPr>
      <w:r>
        <w:separator/>
      </w:r>
    </w:p>
  </w:endnote>
  <w:endnote w:type="continuationSeparator" w:id="0">
    <w:p w14:paraId="6F22FC7C" w14:textId="77777777" w:rsidR="00ED240E" w:rsidRDefault="00ED240E">
      <w:pPr>
        <w:spacing w:after="0" w:line="240" w:lineRule="auto"/>
      </w:pPr>
      <w:r>
        <w:continuationSeparator/>
      </w:r>
    </w:p>
  </w:endnote>
  <w:endnote w:type="continuationNotice" w:id="1">
    <w:p w14:paraId="403725BD" w14:textId="77777777" w:rsidR="00ED240E" w:rsidRDefault="00ED240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02EE2" w:rsidRDefault="00702EE2">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02EE2" w:rsidRDefault="00702EE2">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02EE2" w:rsidRDefault="00702EE2">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02EE2" w:rsidRDefault="00702EE2">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702EE2" w:rsidRDefault="00702EE2">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02EE2" w:rsidRDefault="00702EE2">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02EE2" w:rsidRDefault="00702EE2">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02EE2" w:rsidRDefault="00702EE2">
    <w:pPr>
      <w:pStyle w:val="Footer"/>
      <w:pBdr>
        <w:top w:val="single" w:sz="4" w:space="1" w:color="auto"/>
      </w:pBdr>
      <w:jc w:val="right"/>
    </w:pPr>
    <w:r>
      <w:fldChar w:fldCharType="begin"/>
    </w:r>
    <w:r>
      <w:instrText xml:space="preserve"> PAGE  \* roman  \* MERGEFORMAT </w:instrText>
    </w:r>
    <w:r>
      <w:fldChar w:fldCharType="separate"/>
    </w:r>
    <w:r w:rsidR="009C47A6">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49" w14:textId="77777777">
      <w:tc>
        <w:tcPr>
          <w:tcW w:w="7200" w:type="dxa"/>
        </w:tcPr>
        <w:p w14:paraId="078D7A46" w14:textId="23E30F41" w:rsidR="00702EE2" w:rsidRDefault="00702EE2">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2E400F06" w:rsidR="00702EE2" w:rsidRDefault="00702EE2">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Bansky</w:t>
              </w:r>
              <w:proofErr w:type="spellEnd"/>
            </w:sdtContent>
          </w:sdt>
        </w:p>
        <w:p w14:paraId="078D7A48" w14:textId="0BE73E66" w:rsidR="00702EE2" w:rsidRDefault="00702EE2"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 Jun. 15</w:t>
          </w:r>
          <w:r>
            <w:fldChar w:fldCharType="end"/>
          </w:r>
          <w:r>
            <w:t xml:space="preserve">, Rev </w:t>
          </w:r>
          <w:fldSimple w:instr=" REVNUM   \* MERGEFORMAT ">
            <w:r>
              <w:rPr>
                <w:noProof/>
              </w:rPr>
              <w:t>138</w:t>
            </w:r>
          </w:fldSimple>
        </w:p>
      </w:tc>
    </w:tr>
  </w:tbl>
  <w:p w14:paraId="078D7A4A" w14:textId="77777777" w:rsidR="00702EE2" w:rsidRDefault="00702E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702EE2" w:rsidRDefault="00702EE2">
    <w:pPr>
      <w:pStyle w:val="Footer"/>
      <w:pBdr>
        <w:top w:val="single" w:sz="4" w:space="1" w:color="auto"/>
      </w:pBdr>
      <w:jc w:val="right"/>
    </w:pPr>
    <w:r>
      <w:fldChar w:fldCharType="begin"/>
    </w:r>
    <w:r>
      <w:instrText xml:space="preserve"> PAGE  \* roman  \* MERGEFORMAT </w:instrText>
    </w:r>
    <w:r>
      <w:fldChar w:fldCharType="separate"/>
    </w:r>
    <w:r w:rsidR="00473D82">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51" w14:textId="77777777">
      <w:tc>
        <w:tcPr>
          <w:tcW w:w="7200" w:type="dxa"/>
        </w:tcPr>
        <w:p w14:paraId="078D7A4E" w14:textId="7D377436" w:rsidR="00702EE2" w:rsidRDefault="00702EE2">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1F929561" w:rsidR="00702EE2" w:rsidRDefault="00702EE2"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Bansky</w:t>
              </w:r>
              <w:proofErr w:type="spellEnd"/>
            </w:sdtContent>
          </w:sdt>
        </w:p>
        <w:p w14:paraId="078D7A50" w14:textId="5D6C9895" w:rsidR="00702EE2" w:rsidRDefault="00702EE2"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 Jun. 15</w:t>
          </w:r>
          <w:r>
            <w:fldChar w:fldCharType="end"/>
          </w:r>
          <w:r>
            <w:t xml:space="preserve">, Rev </w:t>
          </w:r>
          <w:fldSimple w:instr=" REVNUM   \* MERGEFORMAT ">
            <w:r>
              <w:rPr>
                <w:noProof/>
              </w:rPr>
              <w:t>138</w:t>
            </w:r>
          </w:fldSimple>
        </w:p>
      </w:tc>
    </w:tr>
  </w:tbl>
  <w:p w14:paraId="078D7A52" w14:textId="77777777" w:rsidR="00702EE2" w:rsidRDefault="00702E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702EE2" w:rsidRDefault="00702EE2"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73D82">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5A" w14:textId="48A6BFAB" w:rsidTr="00A94E8F">
      <w:tc>
        <w:tcPr>
          <w:tcW w:w="7200" w:type="dxa"/>
        </w:tcPr>
        <w:p w14:paraId="078D7A57" w14:textId="12002B47" w:rsidR="00702EE2" w:rsidRDefault="00702EE2"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31B02F8A" w:rsidR="00702EE2" w:rsidRDefault="00702EE2"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Bansky</w:t>
              </w:r>
              <w:proofErr w:type="spellEnd"/>
            </w:sdtContent>
          </w:sdt>
        </w:p>
        <w:p w14:paraId="078D7A59" w14:textId="0A231922" w:rsidR="00702EE2" w:rsidRDefault="00702EE2"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 Jun. 15</w:t>
          </w:r>
          <w:r>
            <w:fldChar w:fldCharType="end"/>
          </w:r>
          <w:r>
            <w:t xml:space="preserve">, Rev </w:t>
          </w:r>
          <w:fldSimple w:instr=" REVNUM   \* MERGEFORMAT ">
            <w:r>
              <w:rPr>
                <w:noProof/>
              </w:rPr>
              <w:t>138</w:t>
            </w:r>
          </w:fldSimple>
        </w:p>
      </w:tc>
    </w:tr>
  </w:tbl>
  <w:p w14:paraId="078D7A5B" w14:textId="77777777" w:rsidR="00702EE2" w:rsidRDefault="00702EE2" w:rsidP="005A68B0"/>
  <w:p w14:paraId="078D7A5C" w14:textId="77777777" w:rsidR="00702EE2" w:rsidRPr="005A68B0" w:rsidRDefault="00702EE2"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02EE2" w:rsidRDefault="00702EE2">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73D82">
      <w:rPr>
        <w:noProof/>
      </w:rPr>
      <w:t>22</w:t>
    </w:r>
    <w:r>
      <w:fldChar w:fldCharType="end"/>
    </w:r>
  </w:p>
  <w:tbl>
    <w:tblPr>
      <w:tblW w:w="7882" w:type="dxa"/>
      <w:tblInd w:w="-227" w:type="dxa"/>
      <w:tblLayout w:type="fixed"/>
      <w:tblLook w:val="01E0" w:firstRow="1" w:lastRow="1" w:firstColumn="1" w:lastColumn="1" w:noHBand="0" w:noVBand="0"/>
    </w:tblPr>
    <w:tblGrid>
      <w:gridCol w:w="7882"/>
    </w:tblGrid>
    <w:tr w:rsidR="00702EE2" w14:paraId="078D7A61" w14:textId="77777777" w:rsidTr="00F53161">
      <w:tc>
        <w:tcPr>
          <w:tcW w:w="7882" w:type="dxa"/>
        </w:tcPr>
        <w:p w14:paraId="078D7A5E" w14:textId="7DD0C440" w:rsidR="00702EE2" w:rsidRDefault="00702EE2">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01DA1903" w:rsidR="00702EE2" w:rsidRDefault="00702EE2">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w:t>
              </w:r>
              <w:proofErr w:type="spellEnd"/>
              <w:r>
                <w:rPr>
                  <w:lang w:val="en-NZ"/>
                </w:rPr>
                <w:t>y</w:t>
              </w:r>
            </w:sdtContent>
          </w:sdt>
        </w:p>
        <w:p w14:paraId="078D7A60" w14:textId="561F69A8" w:rsidR="00702EE2" w:rsidRDefault="00702EE2"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 Jun. 15</w:t>
          </w:r>
          <w:r>
            <w:fldChar w:fldCharType="end"/>
          </w:r>
          <w:r>
            <w:t xml:space="preserve">, Rev </w:t>
          </w:r>
          <w:fldSimple w:instr=" REVNUM   \* MERGEFORMAT ">
            <w:r>
              <w:rPr>
                <w:noProof/>
              </w:rPr>
              <w:t>138</w:t>
            </w:r>
          </w:fldSimple>
        </w:p>
      </w:tc>
    </w:tr>
  </w:tbl>
  <w:p w14:paraId="078D7A62" w14:textId="77777777" w:rsidR="00702EE2" w:rsidRDefault="00702E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55F72" w14:textId="77777777" w:rsidR="00ED240E" w:rsidRDefault="00ED240E">
      <w:pPr>
        <w:spacing w:after="0" w:line="240" w:lineRule="auto"/>
      </w:pPr>
      <w:r>
        <w:separator/>
      </w:r>
    </w:p>
  </w:footnote>
  <w:footnote w:type="continuationSeparator" w:id="0">
    <w:p w14:paraId="04606C6A" w14:textId="77777777" w:rsidR="00ED240E" w:rsidRDefault="00ED240E">
      <w:pPr>
        <w:spacing w:after="0" w:line="240" w:lineRule="auto"/>
      </w:pPr>
      <w:r>
        <w:continuationSeparator/>
      </w:r>
    </w:p>
  </w:footnote>
  <w:footnote w:type="continuationNotice" w:id="1">
    <w:p w14:paraId="647CF53A" w14:textId="77777777" w:rsidR="00ED240E" w:rsidRDefault="00ED240E">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702EE2" w:rsidRDefault="00702EE2">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702EE2" w:rsidRDefault="00702EE2">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instrText xml:space="preserve"> DOCPROPERTY  Customer </w:instrText>
    </w:r>
    <w:r>
      <w:fldChar w:fldCharType="separate"/>
    </w:r>
    <w:r>
      <w:t>Contoso</w:t>
    </w:r>
    <w:r>
      <w:fldChar w:fldCharType="end"/>
    </w:r>
  </w:p>
  <w:p w14:paraId="078D7A4C" w14:textId="77777777" w:rsidR="00702EE2" w:rsidRDefault="00702E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702EE2" w:rsidRDefault="00702EE2">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702EE2" w:rsidRDefault="00702EE2">
    <w:pPr>
      <w:pStyle w:val="Header"/>
    </w:pPr>
  </w:p>
  <w:p w14:paraId="078D7A55" w14:textId="77777777" w:rsidR="00702EE2" w:rsidRDefault="00702E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250E8"/>
    <w:rsid w:val="00233C94"/>
    <w:rsid w:val="002379D2"/>
    <w:rsid w:val="002424AE"/>
    <w:rsid w:val="00244957"/>
    <w:rsid w:val="00245BA6"/>
    <w:rsid w:val="002559E9"/>
    <w:rsid w:val="002561F9"/>
    <w:rsid w:val="00261FF0"/>
    <w:rsid w:val="00266DF6"/>
    <w:rsid w:val="00271D83"/>
    <w:rsid w:val="00274B74"/>
    <w:rsid w:val="00284033"/>
    <w:rsid w:val="002937AD"/>
    <w:rsid w:val="002B587A"/>
    <w:rsid w:val="002B596F"/>
    <w:rsid w:val="002B6122"/>
    <w:rsid w:val="002C1F95"/>
    <w:rsid w:val="002C4CB7"/>
    <w:rsid w:val="002C704C"/>
    <w:rsid w:val="002C7F78"/>
    <w:rsid w:val="002E00EC"/>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646C"/>
    <w:rsid w:val="00367EED"/>
    <w:rsid w:val="00380BFC"/>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22A18"/>
    <w:rsid w:val="0042594A"/>
    <w:rsid w:val="00426976"/>
    <w:rsid w:val="0043705B"/>
    <w:rsid w:val="00437290"/>
    <w:rsid w:val="00437CF1"/>
    <w:rsid w:val="004476F2"/>
    <w:rsid w:val="00460398"/>
    <w:rsid w:val="004669CA"/>
    <w:rsid w:val="00470C37"/>
    <w:rsid w:val="00473D82"/>
    <w:rsid w:val="004825A8"/>
    <w:rsid w:val="004912CF"/>
    <w:rsid w:val="00491BED"/>
    <w:rsid w:val="00491DF2"/>
    <w:rsid w:val="004B01A6"/>
    <w:rsid w:val="004B0CD2"/>
    <w:rsid w:val="004B1191"/>
    <w:rsid w:val="004B7454"/>
    <w:rsid w:val="004B7CFB"/>
    <w:rsid w:val="004C3F5E"/>
    <w:rsid w:val="004D02C6"/>
    <w:rsid w:val="004D47A1"/>
    <w:rsid w:val="004E2ECD"/>
    <w:rsid w:val="004F0950"/>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201E"/>
    <w:rsid w:val="00702EE2"/>
    <w:rsid w:val="00704DB5"/>
    <w:rsid w:val="00704FF6"/>
    <w:rsid w:val="00711AE7"/>
    <w:rsid w:val="00716330"/>
    <w:rsid w:val="00727C3A"/>
    <w:rsid w:val="00735072"/>
    <w:rsid w:val="00743FA6"/>
    <w:rsid w:val="00756408"/>
    <w:rsid w:val="00757581"/>
    <w:rsid w:val="00763E24"/>
    <w:rsid w:val="00766692"/>
    <w:rsid w:val="007811D1"/>
    <w:rsid w:val="007812A7"/>
    <w:rsid w:val="00790BC6"/>
    <w:rsid w:val="00791EC6"/>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7CFB"/>
    <w:rsid w:val="00830A68"/>
    <w:rsid w:val="008556C6"/>
    <w:rsid w:val="00865FCC"/>
    <w:rsid w:val="00871C39"/>
    <w:rsid w:val="008740D8"/>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4C3C"/>
    <w:rsid w:val="009328D7"/>
    <w:rsid w:val="00940C65"/>
    <w:rsid w:val="009436FF"/>
    <w:rsid w:val="009453B7"/>
    <w:rsid w:val="009517D1"/>
    <w:rsid w:val="00951B66"/>
    <w:rsid w:val="00975EC6"/>
    <w:rsid w:val="00990B93"/>
    <w:rsid w:val="00993A73"/>
    <w:rsid w:val="00995168"/>
    <w:rsid w:val="009956B3"/>
    <w:rsid w:val="009A46A4"/>
    <w:rsid w:val="009C11D6"/>
    <w:rsid w:val="009C2B29"/>
    <w:rsid w:val="009C47A6"/>
    <w:rsid w:val="009D18C2"/>
    <w:rsid w:val="009D226B"/>
    <w:rsid w:val="009D226E"/>
    <w:rsid w:val="009E2D90"/>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57BE2"/>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AE374A"/>
    <w:rsid w:val="00AF7695"/>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54CC"/>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C18FC"/>
    <w:rsid w:val="00CD0B6D"/>
    <w:rsid w:val="00CD6E4E"/>
    <w:rsid w:val="00CE0155"/>
    <w:rsid w:val="00CE2BE1"/>
    <w:rsid w:val="00CF00E0"/>
    <w:rsid w:val="00CF394A"/>
    <w:rsid w:val="00D012E9"/>
    <w:rsid w:val="00D02EBD"/>
    <w:rsid w:val="00D16B8C"/>
    <w:rsid w:val="00D2034D"/>
    <w:rsid w:val="00D21EFA"/>
    <w:rsid w:val="00D319F3"/>
    <w:rsid w:val="00D42837"/>
    <w:rsid w:val="00D43E94"/>
    <w:rsid w:val="00D4446B"/>
    <w:rsid w:val="00D454CE"/>
    <w:rsid w:val="00D724E4"/>
    <w:rsid w:val="00D8195C"/>
    <w:rsid w:val="00D85C8A"/>
    <w:rsid w:val="00D95718"/>
    <w:rsid w:val="00DA2B0C"/>
    <w:rsid w:val="00DA7136"/>
    <w:rsid w:val="00DB2218"/>
    <w:rsid w:val="00DB32E9"/>
    <w:rsid w:val="00DB38E7"/>
    <w:rsid w:val="00DB47B9"/>
    <w:rsid w:val="00DB47D5"/>
    <w:rsid w:val="00DC68CC"/>
    <w:rsid w:val="00DE37D9"/>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github.com/OfficeDev/PnP"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blogs.office.com/2015/02/20/extended-email-retention-deleted-items-office-365/"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61265"/>
    <w:rsid w:val="003D53E8"/>
    <w:rsid w:val="003E7036"/>
    <w:rsid w:val="00407513"/>
    <w:rsid w:val="00407E41"/>
    <w:rsid w:val="00487A04"/>
    <w:rsid w:val="004A2A62"/>
    <w:rsid w:val="006E7C42"/>
    <w:rsid w:val="007656AD"/>
    <w:rsid w:val="007C14A9"/>
    <w:rsid w:val="007E762A"/>
    <w:rsid w:val="00804A75"/>
    <w:rsid w:val="008D2FFE"/>
    <w:rsid w:val="008F616D"/>
    <w:rsid w:val="00952BAB"/>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A2C53"/>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5F91D54-B551-4927-8004-39BD0562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6198</TotalTime>
  <Pages>25</Pages>
  <Words>5089</Words>
  <Characters>29009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62</cp:revision>
  <cp:lastPrinted>2013-06-28T07:29:00Z</cp:lastPrinted>
  <dcterms:created xsi:type="dcterms:W3CDTF">2013-05-30T10:30:00Z</dcterms:created>
  <dcterms:modified xsi:type="dcterms:W3CDTF">2015-06-02T12:22:00Z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